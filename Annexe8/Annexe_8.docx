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003562B" w14:textId="1ACA05E4" w:rsidR="00CA4C5A" w:rsidRDefault="00CA4C5A" w:rsidP="00CA4C5A">
      <w:pPr>
        <w:pStyle w:val="Titre1"/>
      </w:pPr>
      <w:r>
        <w:t xml:space="preserve">Annexe </w:t>
      </w:r>
      <w:r w:rsidR="005010ED">
        <w:t>8</w:t>
      </w:r>
      <w:r>
        <w:t xml:space="preserve"> – Animations </w:t>
      </w:r>
    </w:p>
    <w:p w14:paraId="11D7699E" w14:textId="77777777" w:rsidR="00656450" w:rsidRDefault="00656450" w:rsidP="00656450"/>
    <w:p w14:paraId="2152FE0C" w14:textId="2C908703" w:rsidR="001C4493" w:rsidRDefault="001C4493" w:rsidP="001C4493"/>
    <w:p w14:paraId="21C90792" w14:textId="545B91A0" w:rsidR="001C4493" w:rsidRDefault="001C4493" w:rsidP="001C4493">
      <w:pPr>
        <w:pStyle w:val="Sous-titre"/>
      </w:pPr>
      <w:r>
        <w:t>Principes derrière les animations « utiles » dans une interface graphique :</w:t>
      </w:r>
    </w:p>
    <w:p w14:paraId="57EE7E1E" w14:textId="73691A50" w:rsidR="001C4493" w:rsidRDefault="001C4493" w:rsidP="001C4493"/>
    <w:p w14:paraId="222371F7" w14:textId="02419176" w:rsidR="001C4493" w:rsidRDefault="001C4493" w:rsidP="001C4493">
      <w:pPr>
        <w:pStyle w:val="Paragraphedeliste"/>
        <w:numPr>
          <w:ilvl w:val="0"/>
          <w:numId w:val="4"/>
        </w:numPr>
      </w:pPr>
      <w:r>
        <w:t xml:space="preserve">Informative : permet de montrer les liens entre les informations </w:t>
      </w:r>
      <w:r>
        <w:sym w:font="Wingdings" w:char="F0E0"/>
      </w:r>
      <w:r>
        <w:t xml:space="preserve"> glisser « swipe » pour voir plus d’informations</w:t>
      </w:r>
    </w:p>
    <w:p w14:paraId="28760F92" w14:textId="4F3DC36C" w:rsidR="001C4493" w:rsidRDefault="001C4493" w:rsidP="001C4493">
      <w:pPr>
        <w:pStyle w:val="Paragraphedeliste"/>
        <w:numPr>
          <w:ilvl w:val="0"/>
          <w:numId w:val="4"/>
        </w:numPr>
      </w:pPr>
      <w:r>
        <w:t xml:space="preserve">Attractive : une animation peut permettre d’attirer l’attention sur ce qui est important </w:t>
      </w:r>
      <w:r>
        <w:sym w:font="Wingdings" w:char="F0E0"/>
      </w:r>
      <w:r>
        <w:t xml:space="preserve"> animation sur un bouton pour indiquer qu’on doit le cliquer.</w:t>
      </w:r>
    </w:p>
    <w:p w14:paraId="0F7EF8F4" w14:textId="7671CD87" w:rsidR="001C4493" w:rsidRPr="001C4493" w:rsidRDefault="001C4493" w:rsidP="001C4493">
      <w:pPr>
        <w:pStyle w:val="Paragraphedeliste"/>
        <w:numPr>
          <w:ilvl w:val="0"/>
          <w:numId w:val="4"/>
        </w:numPr>
      </w:pPr>
      <w:r>
        <w:t>Originale : donne du style à une application si revient à plusieurs reprises</w:t>
      </w:r>
    </w:p>
    <w:p w14:paraId="66D7C9D8" w14:textId="4ED10A09" w:rsidR="00CA4C5A" w:rsidRDefault="00CA4C5A" w:rsidP="00CA4C5A">
      <w:pPr>
        <w:rPr>
          <w:rFonts w:eastAsiaTheme="majorEastAsia" w:cstheme="majorBidi"/>
          <w:color w:val="2F5496" w:themeColor="accent1" w:themeShade="BF"/>
          <w:sz w:val="26"/>
          <w:szCs w:val="26"/>
        </w:rPr>
      </w:pPr>
    </w:p>
    <w:p w14:paraId="447AE19F" w14:textId="7899642C" w:rsidR="00CA4C5A" w:rsidRDefault="00DA51BD" w:rsidP="00CA4C5A">
      <w:pPr>
        <w:pStyle w:val="Sous-titre"/>
        <w:numPr>
          <w:ilvl w:val="0"/>
          <w:numId w:val="2"/>
        </w:numPr>
      </w:pPr>
      <w:proofErr w:type="spellStart"/>
      <w:r w:rsidRPr="007A7EB6">
        <w:rPr>
          <w:rFonts w:ascii="Courier New" w:hAnsi="Courier New" w:cs="Courier New"/>
        </w:rPr>
        <w:t>ObjectAnimator</w:t>
      </w:r>
      <w:proofErr w:type="spellEnd"/>
      <w:r w:rsidR="001F41C1">
        <w:t xml:space="preserve"> </w:t>
      </w:r>
      <w:proofErr w:type="gramStart"/>
      <w:r w:rsidR="001F41C1">
        <w:t>( 1h )</w:t>
      </w:r>
      <w:proofErr w:type="gramEnd"/>
      <w:r w:rsidR="001F41C1">
        <w:t xml:space="preserve"> </w:t>
      </w:r>
    </w:p>
    <w:p w14:paraId="13E2ABFD" w14:textId="24F9BFB0" w:rsidR="00CA4C5A" w:rsidRDefault="00CA4C5A" w:rsidP="00CA4C5A"/>
    <w:p w14:paraId="1C3B97FC" w14:textId="7C7FC82A" w:rsidR="00EF0F3C" w:rsidRDefault="00DA51BD" w:rsidP="00EF0F3C">
      <w:pPr>
        <w:pStyle w:val="Paragraphedeliste"/>
        <w:numPr>
          <w:ilvl w:val="0"/>
          <w:numId w:val="3"/>
        </w:numPr>
      </w:pPr>
      <w:r>
        <w:t>Permet d’animer certaines propriétés d’un objet graphique</w:t>
      </w:r>
    </w:p>
    <w:p w14:paraId="79D95618" w14:textId="77777777" w:rsidR="001C4493" w:rsidRDefault="001C4493" w:rsidP="001C4493">
      <w:pPr>
        <w:pStyle w:val="Paragraphedeliste"/>
      </w:pPr>
    </w:p>
    <w:p w14:paraId="412A1647" w14:textId="0DCEC8B5" w:rsidR="00EF0F3C" w:rsidRDefault="00DA51BD" w:rsidP="00EF0F3C">
      <w:pPr>
        <w:pStyle w:val="Paragraphedeliste"/>
        <w:numPr>
          <w:ilvl w:val="0"/>
          <w:numId w:val="3"/>
        </w:numPr>
      </w:pPr>
      <w:r>
        <w:t>Des méthodes de la classe permettent de définir la ou les propriétés qui seront soumises à l’animation</w:t>
      </w:r>
    </w:p>
    <w:p w14:paraId="3012A226" w14:textId="77777777" w:rsidR="001C4493" w:rsidRDefault="001C4493" w:rsidP="001C4493">
      <w:pPr>
        <w:pStyle w:val="Paragraphedeliste"/>
      </w:pPr>
    </w:p>
    <w:p w14:paraId="3A24C7D2" w14:textId="51232468" w:rsidR="001C4493" w:rsidRDefault="00DA51BD" w:rsidP="00EF0F3C">
      <w:pPr>
        <w:pStyle w:val="Paragraphedeliste"/>
        <w:numPr>
          <w:ilvl w:val="0"/>
          <w:numId w:val="3"/>
        </w:numPr>
      </w:pPr>
      <w:r>
        <w:t xml:space="preserve">On peut établir ces animations en XML ou en </w:t>
      </w:r>
      <w:r w:rsidRPr="008255DE">
        <w:rPr>
          <w:color w:val="FF0000"/>
        </w:rPr>
        <w:t>Java</w:t>
      </w:r>
      <w:r w:rsidR="002D162E" w:rsidRPr="008255DE">
        <w:rPr>
          <w:color w:val="FF0000"/>
        </w:rPr>
        <w:t>/</w:t>
      </w:r>
      <w:proofErr w:type="spellStart"/>
      <w:r w:rsidR="002D162E" w:rsidRPr="008255DE">
        <w:rPr>
          <w:color w:val="FF0000"/>
        </w:rPr>
        <w:t>Kotlin</w:t>
      </w:r>
      <w:proofErr w:type="spellEnd"/>
    </w:p>
    <w:p w14:paraId="51FDD796" w14:textId="77777777" w:rsidR="00530F03" w:rsidRDefault="00530F03" w:rsidP="00530F03">
      <w:pPr>
        <w:pStyle w:val="Paragraphedeliste"/>
      </w:pPr>
    </w:p>
    <w:p w14:paraId="37584FE5" w14:textId="304BE8F9" w:rsidR="00530F03" w:rsidRDefault="00530F03" w:rsidP="00EF0F3C">
      <w:pPr>
        <w:pStyle w:val="Paragraphedeliste"/>
        <w:numPr>
          <w:ilvl w:val="0"/>
          <w:numId w:val="3"/>
        </w:numPr>
      </w:pPr>
      <w:r>
        <w:t xml:space="preserve">La méthode </w:t>
      </w:r>
      <w:proofErr w:type="spellStart"/>
      <w:r w:rsidRPr="00530F03">
        <w:rPr>
          <w:rFonts w:ascii="Courier New" w:hAnsi="Courier New" w:cs="Courier New"/>
        </w:rPr>
        <w:t>invalidate</w:t>
      </w:r>
      <w:proofErr w:type="spellEnd"/>
      <w:r>
        <w:t xml:space="preserve"> est automatiquement appelée afin que l’apparence visuelle soit actualisée</w:t>
      </w:r>
    </w:p>
    <w:p w14:paraId="3FE6E688" w14:textId="77777777" w:rsidR="00164AA3" w:rsidRDefault="00164AA3" w:rsidP="00164AA3">
      <w:pPr>
        <w:pStyle w:val="Paragraphedeliste"/>
      </w:pPr>
    </w:p>
    <w:p w14:paraId="71CF7C77" w14:textId="3DA9EDD6" w:rsidR="00164AA3" w:rsidRDefault="00164AA3" w:rsidP="00EF0F3C">
      <w:pPr>
        <w:pStyle w:val="Paragraphedeliste"/>
        <w:numPr>
          <w:ilvl w:val="0"/>
          <w:numId w:val="3"/>
        </w:numPr>
      </w:pPr>
      <w:r>
        <w:t xml:space="preserve">Roule sur le thread principal </w:t>
      </w:r>
      <w:proofErr w:type="gramStart"/>
      <w:r>
        <w:t>( celui</w:t>
      </w:r>
      <w:proofErr w:type="gramEnd"/>
      <w:r>
        <w:t xml:space="preserve"> qui s’occupe des éléments graphiques, entre </w:t>
      </w:r>
      <w:proofErr w:type="gramStart"/>
      <w:r>
        <w:t>autres )</w:t>
      </w:r>
      <w:proofErr w:type="gramEnd"/>
      <w:r>
        <w:t xml:space="preserve"> </w:t>
      </w:r>
    </w:p>
    <w:p w14:paraId="5935E466" w14:textId="77777777" w:rsidR="00DA51BD" w:rsidRDefault="00DA51BD" w:rsidP="00DA51BD">
      <w:pPr>
        <w:pStyle w:val="Paragraphedeliste"/>
      </w:pPr>
    </w:p>
    <w:p w14:paraId="05616F98" w14:textId="1DAC3223" w:rsidR="00DA51BD" w:rsidRDefault="00C20DD9" w:rsidP="00DA51BD">
      <w:r>
        <w:t>Exemples :</w:t>
      </w:r>
    </w:p>
    <w:p w14:paraId="13266A92" w14:textId="5B178275" w:rsidR="008255DE" w:rsidRPr="00021670" w:rsidRDefault="00AB6157" w:rsidP="00DA51BD">
      <w:pPr>
        <w:rPr>
          <w:rFonts w:ascii="Courier New" w:hAnsi="Courier New" w:cs="Courier New"/>
          <w:b/>
          <w:bCs/>
          <w:color w:val="4472C4" w:themeColor="accent1"/>
        </w:rPr>
      </w:pPr>
      <w:r w:rsidRPr="00021670">
        <w:rPr>
          <w:rFonts w:ascii="Courier New" w:hAnsi="Courier New" w:cs="Courier New"/>
          <w:b/>
          <w:bCs/>
          <w:color w:val="4472C4" w:themeColor="accent1"/>
        </w:rPr>
        <w:t xml:space="preserve">Var </w:t>
      </w:r>
      <w:proofErr w:type="spellStart"/>
      <w:r w:rsidRPr="00021670">
        <w:rPr>
          <w:rFonts w:ascii="Courier New" w:hAnsi="Courier New" w:cs="Courier New"/>
          <w:b/>
          <w:bCs/>
          <w:color w:val="4472C4" w:themeColor="accent1"/>
        </w:rPr>
        <w:t>anim</w:t>
      </w:r>
      <w:proofErr w:type="spellEnd"/>
      <w:r w:rsidRPr="00021670">
        <w:rPr>
          <w:rFonts w:ascii="Courier New" w:hAnsi="Courier New" w:cs="Courier New"/>
          <w:b/>
          <w:bCs/>
          <w:color w:val="4472C4" w:themeColor="accent1"/>
        </w:rPr>
        <w:t xml:space="preserve"> = </w:t>
      </w:r>
      <w:proofErr w:type="spellStart"/>
      <w:r w:rsidRPr="00021670">
        <w:rPr>
          <w:rFonts w:ascii="Courier New" w:hAnsi="Courier New" w:cs="Courier New"/>
          <w:b/>
          <w:bCs/>
          <w:color w:val="4472C4" w:themeColor="accent1"/>
        </w:rPr>
        <w:t>Objectanimator.ofFloat</w:t>
      </w:r>
      <w:proofErr w:type="spellEnd"/>
      <w:r w:rsidRPr="00021670">
        <w:rPr>
          <w:rFonts w:ascii="Courier New" w:hAnsi="Courier New" w:cs="Courier New"/>
          <w:b/>
          <w:bCs/>
          <w:color w:val="4472C4" w:themeColor="accent1"/>
        </w:rPr>
        <w:t xml:space="preserve">(bouton, </w:t>
      </w:r>
      <w:proofErr w:type="spellStart"/>
      <w:r w:rsidRPr="00021670">
        <w:rPr>
          <w:rFonts w:ascii="Courier New" w:hAnsi="Courier New" w:cs="Courier New"/>
          <w:b/>
          <w:bCs/>
          <w:color w:val="4472C4" w:themeColor="accent1"/>
        </w:rPr>
        <w:t>View.X</w:t>
      </w:r>
      <w:proofErr w:type="spellEnd"/>
      <w:r w:rsidRPr="00021670">
        <w:rPr>
          <w:rFonts w:ascii="Courier New" w:hAnsi="Courier New" w:cs="Courier New"/>
          <w:b/>
          <w:bCs/>
          <w:color w:val="4472C4" w:themeColor="accent1"/>
        </w:rPr>
        <w:t>, 500, 1070) // bouton va se déplacer de x = 500px à x = 1070px</w:t>
      </w:r>
    </w:p>
    <w:p w14:paraId="588B91B4" w14:textId="589D7867" w:rsidR="00AB6157" w:rsidRPr="00021670" w:rsidRDefault="00AB6157" w:rsidP="00DA51BD">
      <w:pPr>
        <w:rPr>
          <w:rFonts w:ascii="Courier New" w:hAnsi="Courier New" w:cs="Courier New"/>
          <w:b/>
          <w:bCs/>
          <w:color w:val="4472C4" w:themeColor="accent1"/>
        </w:rPr>
      </w:pPr>
      <w:proofErr w:type="spellStart"/>
      <w:r w:rsidRPr="00021670">
        <w:rPr>
          <w:rFonts w:ascii="Courier New" w:hAnsi="Courier New" w:cs="Courier New"/>
          <w:b/>
          <w:bCs/>
          <w:color w:val="4472C4" w:themeColor="accent1"/>
        </w:rPr>
        <w:t>Anim.start</w:t>
      </w:r>
      <w:proofErr w:type="spellEnd"/>
      <w:r w:rsidRPr="00021670">
        <w:rPr>
          <w:rFonts w:ascii="Courier New" w:hAnsi="Courier New" w:cs="Courier New"/>
          <w:b/>
          <w:bCs/>
          <w:color w:val="4472C4" w:themeColor="accent1"/>
        </w:rPr>
        <w:t>() // démarrer l’animation</w:t>
      </w:r>
    </w:p>
    <w:p w14:paraId="19DC3453" w14:textId="77777777" w:rsidR="00634A1C" w:rsidRPr="00021670" w:rsidRDefault="00634A1C" w:rsidP="00DA51BD">
      <w:pPr>
        <w:rPr>
          <w:rFonts w:ascii="Courier New" w:hAnsi="Courier New" w:cs="Courier New"/>
          <w:b/>
          <w:bCs/>
          <w:color w:val="4472C4" w:themeColor="accent1"/>
        </w:rPr>
      </w:pPr>
    </w:p>
    <w:p w14:paraId="5A12250C" w14:textId="612BE3DC" w:rsidR="00634A1C" w:rsidRPr="00021670" w:rsidRDefault="00634A1C" w:rsidP="00DA51BD">
      <w:pPr>
        <w:rPr>
          <w:rFonts w:ascii="Courier New" w:hAnsi="Courier New" w:cs="Courier New"/>
          <w:b/>
          <w:bCs/>
          <w:color w:val="4472C4" w:themeColor="accent1"/>
        </w:rPr>
      </w:pPr>
      <w:r w:rsidRPr="00021670">
        <w:rPr>
          <w:rFonts w:ascii="Courier New" w:hAnsi="Courier New" w:cs="Courier New"/>
          <w:b/>
          <w:bCs/>
          <w:color w:val="4472C4" w:themeColor="accent1"/>
        </w:rPr>
        <w:t xml:space="preserve">Var anim2 = </w:t>
      </w:r>
      <w:proofErr w:type="spellStart"/>
      <w:r w:rsidRPr="00021670">
        <w:rPr>
          <w:rFonts w:ascii="Courier New" w:hAnsi="Courier New" w:cs="Courier New"/>
          <w:b/>
          <w:bCs/>
          <w:color w:val="4472C4" w:themeColor="accent1"/>
        </w:rPr>
        <w:t>ObjectAnimator.ofFloat</w:t>
      </w:r>
      <w:proofErr w:type="spellEnd"/>
      <w:r w:rsidRPr="00021670">
        <w:rPr>
          <w:rFonts w:ascii="Courier New" w:hAnsi="Courier New" w:cs="Courier New"/>
          <w:b/>
          <w:bCs/>
          <w:color w:val="4472C4" w:themeColor="accent1"/>
        </w:rPr>
        <w:t xml:space="preserve"> (bouton</w:t>
      </w:r>
      <w:r w:rsidR="00215692" w:rsidRPr="00021670">
        <w:rPr>
          <w:rFonts w:ascii="Courier New" w:hAnsi="Courier New" w:cs="Courier New"/>
          <w:b/>
          <w:bCs/>
          <w:color w:val="4472C4" w:themeColor="accent1"/>
        </w:rPr>
        <w:t>, “</w:t>
      </w:r>
      <w:proofErr w:type="spellStart"/>
      <w:r w:rsidR="00215692" w:rsidRPr="00021670">
        <w:rPr>
          <w:rFonts w:ascii="Courier New" w:hAnsi="Courier New" w:cs="Courier New"/>
          <w:b/>
          <w:bCs/>
          <w:color w:val="4472C4" w:themeColor="accent1"/>
        </w:rPr>
        <w:t>scaleY</w:t>
      </w:r>
      <w:proofErr w:type="spellEnd"/>
      <w:r w:rsidR="00215692" w:rsidRPr="00021670">
        <w:rPr>
          <w:rFonts w:ascii="Courier New" w:hAnsi="Courier New" w:cs="Courier New"/>
          <w:b/>
          <w:bCs/>
          <w:color w:val="4472C4" w:themeColor="accent1"/>
        </w:rPr>
        <w:t>”, 3f)</w:t>
      </w:r>
      <w:r w:rsidR="007A3F71" w:rsidRPr="00021670">
        <w:rPr>
          <w:rFonts w:ascii="Courier New" w:hAnsi="Courier New" w:cs="Courier New"/>
          <w:b/>
          <w:bCs/>
          <w:color w:val="4472C4" w:themeColor="accent1"/>
        </w:rPr>
        <w:t xml:space="preserve"> // coefficient de la hauteur, 3x plus haut</w:t>
      </w:r>
    </w:p>
    <w:p w14:paraId="14A98304" w14:textId="1E70BD4C" w:rsidR="005F5B39" w:rsidRDefault="005F5B39" w:rsidP="00DA51BD">
      <w:pPr>
        <w:rPr>
          <w:rFonts w:ascii="Courier New" w:hAnsi="Courier New" w:cs="Courier New"/>
          <w:b/>
          <w:bCs/>
          <w:color w:val="4472C4" w:themeColor="accent1"/>
        </w:rPr>
      </w:pPr>
      <w:r w:rsidRPr="00021670">
        <w:rPr>
          <w:rFonts w:ascii="Courier New" w:hAnsi="Courier New" w:cs="Courier New"/>
          <w:b/>
          <w:bCs/>
          <w:color w:val="4472C4" w:themeColor="accent1"/>
        </w:rPr>
        <w:lastRenderedPageBreak/>
        <w:t>Anim2.start()</w:t>
      </w:r>
    </w:p>
    <w:p w14:paraId="269E59C4" w14:textId="051C4CE9" w:rsidR="006D4E57" w:rsidRPr="00420B74" w:rsidRDefault="00021670" w:rsidP="00DA51BD">
      <w:pPr>
        <w:rPr>
          <w:rFonts w:ascii="Courier New" w:hAnsi="Courier New" w:cs="Courier New"/>
          <w:b/>
          <w:bCs/>
          <w:color w:val="4472C4" w:themeColor="accent1"/>
        </w:rPr>
      </w:pPr>
      <w:proofErr w:type="gramStart"/>
      <w:r>
        <w:rPr>
          <w:rFonts w:ascii="Courier New" w:hAnsi="Courier New" w:cs="Courier New"/>
          <w:b/>
          <w:bCs/>
          <w:color w:val="4472C4" w:themeColor="accent1"/>
        </w:rPr>
        <w:t>Anim2.end(</w:t>
      </w:r>
      <w:proofErr w:type="gramEnd"/>
      <w:r>
        <w:rPr>
          <w:rFonts w:ascii="Courier New" w:hAnsi="Courier New" w:cs="Courier New"/>
          <w:b/>
          <w:bCs/>
          <w:color w:val="4472C4" w:themeColor="accent1"/>
        </w:rPr>
        <w:t>) // pour terminer</w:t>
      </w:r>
    </w:p>
    <w:p w14:paraId="5E93914A" w14:textId="77777777" w:rsidR="006D4E57" w:rsidRPr="007A3F71" w:rsidRDefault="006D4E57" w:rsidP="00DA51BD"/>
    <w:p w14:paraId="1FEF24FC" w14:textId="7D0334D7" w:rsidR="001C4493" w:rsidRDefault="00530F03" w:rsidP="00530F03">
      <w:r>
        <w:t>Propriétés pouvant être utilisées :</w:t>
      </w:r>
    </w:p>
    <w:p w14:paraId="6DBF3B24" w14:textId="30324C8B" w:rsidR="00004149" w:rsidRPr="006D4E57" w:rsidRDefault="00004149" w:rsidP="00530F03">
      <w:pPr>
        <w:rPr>
          <w:rStyle w:val="Lienhypertexte"/>
          <w:lang w:val="en-CA"/>
        </w:rPr>
      </w:pPr>
      <w:hyperlink r:id="rId8" w:anchor="views" w:history="1">
        <w:r w:rsidRPr="006D4E57">
          <w:rPr>
            <w:color w:val="0000FF"/>
            <w:u w:val="single"/>
            <w:lang w:val="en-CA"/>
          </w:rPr>
          <w:t xml:space="preserve">Property Animation </w:t>
        </w:r>
        <w:proofErr w:type="gramStart"/>
        <w:r w:rsidRPr="006D4E57">
          <w:rPr>
            <w:color w:val="0000FF"/>
            <w:u w:val="single"/>
            <w:lang w:val="en-CA"/>
          </w:rPr>
          <w:t>Overview  |</w:t>
        </w:r>
        <w:proofErr w:type="gramEnd"/>
        <w:r w:rsidRPr="006D4E57">
          <w:rPr>
            <w:color w:val="0000FF"/>
            <w:u w:val="single"/>
            <w:lang w:val="en-CA"/>
          </w:rPr>
          <w:t>  Android Developers</w:t>
        </w:r>
      </w:hyperlink>
    </w:p>
    <w:p w14:paraId="181B507A" w14:textId="428A2A14" w:rsidR="00004149" w:rsidRPr="006D4E57" w:rsidRDefault="006D4E57" w:rsidP="00530F03">
      <w:pPr>
        <w:rPr>
          <w:lang w:val="en-CA"/>
        </w:rPr>
      </w:pPr>
      <w:proofErr w:type="spellStart"/>
      <w:r>
        <w:rPr>
          <w:lang w:val="en-CA"/>
        </w:rPr>
        <w:t>entres</w:t>
      </w:r>
      <w:proofErr w:type="spellEnd"/>
      <w:r>
        <w:rPr>
          <w:lang w:val="en-CA"/>
        </w:rPr>
        <w:t xml:space="preserve"> </w:t>
      </w:r>
      <w:proofErr w:type="spellStart"/>
      <w:r>
        <w:rPr>
          <w:lang w:val="en-CA"/>
        </w:rPr>
        <w:t>autres</w:t>
      </w:r>
      <w:proofErr w:type="spellEnd"/>
      <w:r>
        <w:rPr>
          <w:lang w:val="en-CA"/>
        </w:rPr>
        <w:t>…</w:t>
      </w:r>
    </w:p>
    <w:p w14:paraId="3C5A2342" w14:textId="59C46CC3" w:rsidR="00530F03" w:rsidRDefault="00440242" w:rsidP="006D4E57">
      <w:pPr>
        <w:pStyle w:val="Paragraphedeliste"/>
        <w:numPr>
          <w:ilvl w:val="0"/>
          <w:numId w:val="11"/>
        </w:numPr>
      </w:pPr>
      <w:proofErr w:type="spellStart"/>
      <w:r w:rsidRPr="002D162E">
        <w:t>View</w:t>
      </w:r>
      <w:proofErr w:type="spellEnd"/>
      <w:r w:rsidRPr="002D162E">
        <w:t xml:space="preserve">. </w:t>
      </w:r>
      <w:r>
        <w:t xml:space="preserve">X : </w:t>
      </w:r>
      <w:r w:rsidR="00A9380C">
        <w:t>la position finale par rapport au coin supérieur gauche de l’écran</w:t>
      </w:r>
      <w:r>
        <w:t xml:space="preserve"> </w:t>
      </w:r>
    </w:p>
    <w:p w14:paraId="5B185A27" w14:textId="573B7C63" w:rsidR="00530F03" w:rsidRDefault="00530F03" w:rsidP="006D4E57">
      <w:pPr>
        <w:pStyle w:val="Paragraphedeliste"/>
        <w:numPr>
          <w:ilvl w:val="0"/>
          <w:numId w:val="11"/>
        </w:numPr>
      </w:pPr>
      <w:proofErr w:type="spellStart"/>
      <w:r>
        <w:t>View.TRANSLATION_X</w:t>
      </w:r>
      <w:proofErr w:type="spellEnd"/>
      <w:r>
        <w:t xml:space="preserve"> : </w:t>
      </w:r>
      <w:r w:rsidR="00440242">
        <w:t xml:space="preserve">en fonction de la </w:t>
      </w:r>
      <w:r w:rsidR="00440242" w:rsidRPr="007A7EB6">
        <w:rPr>
          <w:b/>
          <w:bCs/>
        </w:rPr>
        <w:t>position au départ</w:t>
      </w:r>
      <w:r w:rsidR="00440242">
        <w:t xml:space="preserve"> </w:t>
      </w:r>
      <w:proofErr w:type="gramStart"/>
      <w:r w:rsidR="00440242">
        <w:t xml:space="preserve">( </w:t>
      </w:r>
      <w:r w:rsidR="00440242" w:rsidRPr="00E35E94">
        <w:rPr>
          <w:highlight w:val="yellow"/>
        </w:rPr>
        <w:t>nonobstant</w:t>
      </w:r>
      <w:proofErr w:type="gramEnd"/>
      <w:r w:rsidR="00440242" w:rsidRPr="00E35E94">
        <w:rPr>
          <w:highlight w:val="yellow"/>
        </w:rPr>
        <w:t xml:space="preserve"> d’autres translations qui auraient eu </w:t>
      </w:r>
      <w:proofErr w:type="gramStart"/>
      <w:r w:rsidR="00440242" w:rsidRPr="00E35E94">
        <w:rPr>
          <w:highlight w:val="yellow"/>
        </w:rPr>
        <w:t>lieu</w:t>
      </w:r>
      <w:r w:rsidR="00440242">
        <w:t xml:space="preserve"> )</w:t>
      </w:r>
      <w:proofErr w:type="gramEnd"/>
      <w:r w:rsidR="00440242">
        <w:t xml:space="preserve"> </w:t>
      </w:r>
    </w:p>
    <w:p w14:paraId="201FC89E" w14:textId="38FACBB8" w:rsidR="00004149" w:rsidRDefault="00004149" w:rsidP="00530F03"/>
    <w:p w14:paraId="4EDDF312" w14:textId="22AE746F" w:rsidR="00524DE4" w:rsidRDefault="000C3162" w:rsidP="00530F03">
      <w:r>
        <w:t>Exercices à l’ordi :</w:t>
      </w:r>
    </w:p>
    <w:p w14:paraId="65197C18" w14:textId="015CC028" w:rsidR="000C3162" w:rsidRDefault="000C3162" w:rsidP="000C3162">
      <w:pPr>
        <w:pStyle w:val="Paragraphedeliste"/>
        <w:numPr>
          <w:ilvl w:val="0"/>
          <w:numId w:val="12"/>
        </w:numPr>
      </w:pPr>
      <w:proofErr w:type="gramStart"/>
      <w:r>
        <w:t>durée</w:t>
      </w:r>
      <w:proofErr w:type="gramEnd"/>
    </w:p>
    <w:p w14:paraId="30873B61" w14:textId="0E7731CD" w:rsidR="000C3162" w:rsidRDefault="000C3162" w:rsidP="000C3162">
      <w:pPr>
        <w:pStyle w:val="Paragraphedeliste"/>
        <w:numPr>
          <w:ilvl w:val="0"/>
          <w:numId w:val="12"/>
        </w:numPr>
      </w:pPr>
      <w:hyperlink r:id="rId9" w:history="1">
        <w:proofErr w:type="gramStart"/>
        <w:r w:rsidRPr="00530972">
          <w:rPr>
            <w:rStyle w:val="Lienhypertexte"/>
          </w:rPr>
          <w:t>interpolations</w:t>
        </w:r>
        <w:proofErr w:type="gramEnd"/>
      </w:hyperlink>
    </w:p>
    <w:p w14:paraId="3C1AC87C" w14:textId="56166630" w:rsidR="000C3162" w:rsidRDefault="000C3162" w:rsidP="000C3162">
      <w:pPr>
        <w:pStyle w:val="Paragraphedeliste"/>
        <w:numPr>
          <w:ilvl w:val="0"/>
          <w:numId w:val="12"/>
        </w:numPr>
      </w:pPr>
      <w:proofErr w:type="gramStart"/>
      <w:r>
        <w:t>animation</w:t>
      </w:r>
      <w:proofErr w:type="gramEnd"/>
      <w:r>
        <w:t xml:space="preserve"> suivant un Path </w:t>
      </w:r>
      <w:proofErr w:type="gramStart"/>
      <w:r>
        <w:t>( rappel</w:t>
      </w:r>
      <w:proofErr w:type="gramEnd"/>
      <w:r>
        <w:t xml:space="preserve"> </w:t>
      </w:r>
      <w:proofErr w:type="spellStart"/>
      <w:r>
        <w:t>tp</w:t>
      </w:r>
      <w:proofErr w:type="spellEnd"/>
      <w:r>
        <w:t xml:space="preserve"> Paint C</w:t>
      </w:r>
      <w:proofErr w:type="gramStart"/>
      <w:r>
        <w:t>44 )</w:t>
      </w:r>
      <w:proofErr w:type="gramEnd"/>
    </w:p>
    <w:p w14:paraId="2915E5BD" w14:textId="117AE401" w:rsidR="000C3162" w:rsidRDefault="000C3162" w:rsidP="000C3162">
      <w:pPr>
        <w:pStyle w:val="Paragraphedeliste"/>
        <w:numPr>
          <w:ilvl w:val="0"/>
          <w:numId w:val="12"/>
        </w:numPr>
      </w:pPr>
      <w:proofErr w:type="spellStart"/>
      <w:r>
        <w:t>AnimatorSet</w:t>
      </w:r>
      <w:proofErr w:type="spellEnd"/>
      <w:r>
        <w:t xml:space="preserve"> : </w:t>
      </w:r>
      <w:sdt>
        <w:sdtPr>
          <w:id w:val="645166174"/>
          <w:placeholder>
            <w:docPart w:val="DefaultPlaceholder_-1854013440"/>
          </w:placeholder>
        </w:sdtPr>
        <w:sdtContent>
          <w:r w:rsidR="008255DE">
            <w:t xml:space="preserve">pour combiner plusieurs animations </w:t>
          </w:r>
        </w:sdtContent>
      </w:sdt>
    </w:p>
    <w:p w14:paraId="52487806" w14:textId="413165BB" w:rsidR="00524DE4" w:rsidRDefault="00524DE4" w:rsidP="00530F03"/>
    <w:p w14:paraId="1F1891D3" w14:textId="0C9F0BCB" w:rsidR="00524DE4" w:rsidRDefault="00524DE4" w:rsidP="00530F03"/>
    <w:p w14:paraId="4C9430CE" w14:textId="6C338270" w:rsidR="00524DE4" w:rsidRDefault="00524DE4" w:rsidP="00530F03">
      <w:r>
        <w:t xml:space="preserve">*** Les unités sont en pixels. Si besoin est vous pouvez faire les équivalences en </w:t>
      </w:r>
      <w:proofErr w:type="spellStart"/>
      <w:r>
        <w:t>dp</w:t>
      </w:r>
      <w:proofErr w:type="spellEnd"/>
      <w:r>
        <w:t xml:space="preserve"> à l’aide des formules suivantes</w:t>
      </w:r>
      <w:r w:rsidR="007A7EB6">
        <w:t xml:space="preserve"> </w:t>
      </w:r>
      <w:proofErr w:type="gramStart"/>
      <w:r w:rsidR="007A7EB6">
        <w:t>( en</w:t>
      </w:r>
      <w:proofErr w:type="gramEnd"/>
      <w:r w:rsidR="007A7EB6">
        <w:t xml:space="preserve"> </w:t>
      </w:r>
      <w:proofErr w:type="gramStart"/>
      <w:r w:rsidR="007A7EB6">
        <w:t>Java )</w:t>
      </w:r>
      <w:proofErr w:type="gramEnd"/>
      <w:r w:rsidR="007A7EB6">
        <w:t xml:space="preserve"> </w:t>
      </w:r>
      <w:r>
        <w:t> :</w:t>
      </w:r>
    </w:p>
    <w:p w14:paraId="0460A7D6" w14:textId="0B13656F" w:rsidR="00524DE4" w:rsidRDefault="00524DE4" w:rsidP="00530F03"/>
    <w:p w14:paraId="10989929" w14:textId="77777777" w:rsidR="00E73872" w:rsidRPr="005010ED" w:rsidRDefault="00524DE4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</w:pPr>
      <w:r w:rsidRPr="005010ED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public static int </w:t>
      </w:r>
      <w:proofErr w:type="spellStart"/>
      <w:proofErr w:type="gram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pxToDp</w:t>
      </w:r>
      <w:proofErr w:type="spell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End"/>
      <w:r w:rsidRPr="005010ED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int </w:t>
      </w:r>
      <w:proofErr w:type="spell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px</w:t>
      </w:r>
      <w:proofErr w:type="spell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 {</w:t>
      </w:r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  <w:t xml:space="preserve">    </w:t>
      </w:r>
      <w:r w:rsidRPr="005010ED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return </w:t>
      </w:r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r w:rsidRPr="005010ED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>int</w:t>
      </w:r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 (</w:t>
      </w:r>
      <w:proofErr w:type="spell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px</w:t>
      </w:r>
      <w:proofErr w:type="spell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 xml:space="preserve"> / </w:t>
      </w:r>
      <w:proofErr w:type="spell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Resources.</w:t>
      </w:r>
      <w:r w:rsidRPr="005010ED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CA" w:eastAsia="fr-CA"/>
        </w:rPr>
        <w:t>getSystem</w:t>
      </w:r>
      <w:proofErr w:type="spell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).</w:t>
      </w:r>
      <w:proofErr w:type="spell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getDisplayMetrics</w:t>
      </w:r>
      <w:proofErr w:type="spellEnd"/>
      <w:proofErr w:type="gramEnd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Start"/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).</w:t>
      </w:r>
      <w:r w:rsidRPr="005010ED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val="en-CA" w:eastAsia="fr-CA"/>
        </w:rPr>
        <w:t>density</w:t>
      </w:r>
      <w:r w:rsidRPr="005010ED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);</w:t>
      </w:r>
      <w:proofErr w:type="gramEnd"/>
    </w:p>
    <w:p w14:paraId="13F9B07F" w14:textId="77777777" w:rsidR="00E73872" w:rsidRPr="005010ED" w:rsidRDefault="00E73872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</w:pPr>
    </w:p>
    <w:p w14:paraId="7545195D" w14:textId="53CE69FF" w:rsidR="00524DE4" w:rsidRDefault="00524DE4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  <w:t>}</w:t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</w:r>
      <w:r w:rsidRPr="00E73872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public static int </w:t>
      </w:r>
      <w:proofErr w:type="spellStart"/>
      <w:proofErr w:type="gram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dpToPx</w:t>
      </w:r>
      <w:proofErr w:type="spell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End"/>
      <w:r w:rsidRPr="00E73872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int </w:t>
      </w:r>
      <w:proofErr w:type="spell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dp</w:t>
      </w:r>
      <w:proofErr w:type="spell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 {</w:t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br/>
        <w:t xml:space="preserve">    </w:t>
      </w:r>
      <w:r w:rsidRPr="00E73872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 xml:space="preserve">return </w:t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r w:rsidRPr="00E73872">
        <w:rPr>
          <w:rFonts w:ascii="Courier New" w:eastAsia="Times New Roman" w:hAnsi="Courier New" w:cs="Courier New"/>
          <w:b/>
          <w:bCs/>
          <w:color w:val="000080"/>
          <w:sz w:val="18"/>
          <w:szCs w:val="18"/>
          <w:lang w:val="en-CA" w:eastAsia="fr-CA"/>
        </w:rPr>
        <w:t>int</w:t>
      </w:r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 (</w:t>
      </w:r>
      <w:proofErr w:type="spell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dp</w:t>
      </w:r>
      <w:proofErr w:type="spell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 xml:space="preserve"> * </w:t>
      </w:r>
      <w:proofErr w:type="spell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Resources.</w:t>
      </w:r>
      <w:r w:rsidRPr="00E73872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val="en-CA" w:eastAsia="fr-CA"/>
        </w:rPr>
        <w:t>getSystem</w:t>
      </w:r>
      <w:proofErr w:type="spell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).</w:t>
      </w:r>
      <w:proofErr w:type="spell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getDisplayMetrics</w:t>
      </w:r>
      <w:proofErr w:type="spellEnd"/>
      <w:proofErr w:type="gram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(</w:t>
      </w:r>
      <w:proofErr w:type="gramStart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).</w:t>
      </w:r>
      <w:r w:rsidRPr="00E7387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val="en-CA" w:eastAsia="fr-CA"/>
        </w:rPr>
        <w:t>density</w:t>
      </w:r>
      <w:proofErr w:type="gramEnd"/>
      <w:r w:rsidRPr="00E73872">
        <w:rPr>
          <w:rFonts w:ascii="Courier New" w:eastAsia="Times New Roman" w:hAnsi="Courier New" w:cs="Courier New"/>
          <w:color w:val="000000"/>
          <w:sz w:val="18"/>
          <w:szCs w:val="18"/>
          <w:lang w:val="en-CA" w:eastAsia="fr-CA"/>
        </w:rPr>
        <w:t>);</w:t>
      </w:r>
      <w:r w:rsidRPr="00E73872"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  <w:br/>
        <w:t>}</w:t>
      </w:r>
    </w:p>
    <w:p w14:paraId="30C53075" w14:textId="17E0C3A9" w:rsidR="005010ED" w:rsidRDefault="005010ED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val="en-CA" w:eastAsia="fr-CA"/>
        </w:rPr>
      </w:pPr>
    </w:p>
    <w:p w14:paraId="24BEE4FE" w14:textId="2D7D6B89" w:rsidR="005010ED" w:rsidRPr="000C3162" w:rsidRDefault="005010ED" w:rsidP="00524D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rFonts w:ascii="Courier New" w:eastAsia="Times New Roman" w:hAnsi="Courier New" w:cs="Courier New"/>
          <w:color w:val="000000"/>
          <w:sz w:val="20"/>
          <w:szCs w:val="20"/>
          <w:lang w:eastAsia="fr-CA"/>
        </w:rPr>
      </w:pPr>
      <w:proofErr w:type="spellStart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Resources.</w:t>
      </w:r>
      <w:r w:rsidRPr="000C3162">
        <w:rPr>
          <w:rFonts w:ascii="Courier New" w:eastAsia="Times New Roman" w:hAnsi="Courier New" w:cs="Courier New"/>
          <w:i/>
          <w:iCs/>
          <w:color w:val="000000"/>
          <w:sz w:val="18"/>
          <w:szCs w:val="18"/>
          <w:lang w:eastAsia="fr-CA"/>
        </w:rPr>
        <w:t>getSystem</w:t>
      </w:r>
      <w:proofErr w:type="spellEnd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(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).</w:t>
      </w:r>
      <w:proofErr w:type="spellStart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getDisplayMetrics</w:t>
      </w:r>
      <w:proofErr w:type="spellEnd"/>
      <w:proofErr w:type="gramEnd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(</w:t>
      </w:r>
      <w:proofErr w:type="gramStart"/>
      <w:r w:rsidRPr="000C3162">
        <w:rPr>
          <w:rFonts w:ascii="Courier New" w:eastAsia="Times New Roman" w:hAnsi="Courier New" w:cs="Courier New"/>
          <w:color w:val="000000"/>
          <w:sz w:val="18"/>
          <w:szCs w:val="18"/>
          <w:lang w:eastAsia="fr-CA"/>
        </w:rPr>
        <w:t>).</w:t>
      </w:r>
      <w:proofErr w:type="spellStart"/>
      <w:r w:rsidR="00A9380C" w:rsidRPr="000C316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fr-CA"/>
        </w:rPr>
        <w:t>width</w:t>
      </w:r>
      <w:r w:rsidRPr="000C316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fr-CA"/>
        </w:rPr>
        <w:t>Pixels</w:t>
      </w:r>
      <w:proofErr w:type="spellEnd"/>
      <w:proofErr w:type="gramEnd"/>
      <w:r w:rsidR="000C3162" w:rsidRPr="000C316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fr-CA"/>
        </w:rPr>
        <w:t xml:space="preserve"> // pour connaître la</w:t>
      </w:r>
      <w:r w:rsidR="000C3162">
        <w:rPr>
          <w:rFonts w:ascii="Courier New" w:eastAsia="Times New Roman" w:hAnsi="Courier New" w:cs="Courier New"/>
          <w:b/>
          <w:bCs/>
          <w:color w:val="660E7A"/>
          <w:sz w:val="18"/>
          <w:szCs w:val="18"/>
          <w:lang w:eastAsia="fr-CA"/>
        </w:rPr>
        <w:t xml:space="preserve"> largeur de l’écran en pixels</w:t>
      </w:r>
    </w:p>
    <w:p w14:paraId="0226F8A5" w14:textId="77777777" w:rsidR="00524DE4" w:rsidRPr="000C3162" w:rsidRDefault="00524DE4" w:rsidP="00530F03"/>
    <w:p w14:paraId="6C829D89" w14:textId="17FAC1DD" w:rsidR="00CA4C5A" w:rsidRDefault="00CA4C5A" w:rsidP="00CA4C5A">
      <w:pPr>
        <w:pStyle w:val="Titre1"/>
      </w:pPr>
    </w:p>
    <w:p w14:paraId="2DB6A18F" w14:textId="77777777" w:rsidR="00F07632" w:rsidRDefault="00F07632" w:rsidP="00F07632"/>
    <w:p w14:paraId="660863F1" w14:textId="77777777" w:rsidR="00F07632" w:rsidRPr="00F07632" w:rsidRDefault="00F07632" w:rsidP="00F07632"/>
    <w:p w14:paraId="3498353F" w14:textId="207FB2C8" w:rsidR="00645EDC" w:rsidRPr="00F07632" w:rsidRDefault="00645EDC" w:rsidP="00645EDC">
      <w:pPr>
        <w:rPr>
          <w:b/>
          <w:bCs/>
        </w:rPr>
      </w:pPr>
      <w:r w:rsidRPr="00F07632">
        <w:rPr>
          <w:b/>
          <w:bCs/>
        </w:rPr>
        <w:lastRenderedPageBreak/>
        <w:t xml:space="preserve">Exercice </w:t>
      </w:r>
      <w:r w:rsidR="00915CC9" w:rsidRPr="00F07632">
        <w:rPr>
          <w:b/>
          <w:bCs/>
        </w:rPr>
        <w:t>1</w:t>
      </w:r>
      <w:r w:rsidR="001F41C1" w:rsidRPr="00F07632">
        <w:rPr>
          <w:b/>
          <w:bCs/>
        </w:rPr>
        <w:t xml:space="preserve"> </w:t>
      </w:r>
      <w:proofErr w:type="gramStart"/>
      <w:r w:rsidR="001F41C1" w:rsidRPr="00F07632">
        <w:rPr>
          <w:b/>
          <w:bCs/>
        </w:rPr>
        <w:t>( 30</w:t>
      </w:r>
      <w:proofErr w:type="gramEnd"/>
      <w:r w:rsidR="001F41C1" w:rsidRPr="00F07632">
        <w:rPr>
          <w:b/>
          <w:bCs/>
        </w:rPr>
        <w:t xml:space="preserve"> </w:t>
      </w:r>
      <w:proofErr w:type="gramStart"/>
      <w:r w:rsidR="001F41C1" w:rsidRPr="00F07632">
        <w:rPr>
          <w:b/>
          <w:bCs/>
        </w:rPr>
        <w:t>min )</w:t>
      </w:r>
      <w:proofErr w:type="gramEnd"/>
      <w:r w:rsidR="001F41C1" w:rsidRPr="00F07632">
        <w:rPr>
          <w:b/>
          <w:bCs/>
        </w:rPr>
        <w:t xml:space="preserve"> </w:t>
      </w:r>
    </w:p>
    <w:p w14:paraId="2D0A6328" w14:textId="481790DC" w:rsidR="00B76706" w:rsidRDefault="00915CC9" w:rsidP="00645EDC">
      <w:r>
        <w:t xml:space="preserve">Dessinez un conteneur qui </w:t>
      </w:r>
      <w:r w:rsidR="007C3365">
        <w:t>apparaitra</w:t>
      </w:r>
      <w:r>
        <w:t xml:space="preserve"> lorsqu’on </w:t>
      </w:r>
      <w:r w:rsidR="005010ED">
        <w:t xml:space="preserve">le </w:t>
      </w:r>
      <w:r w:rsidR="00130BA7">
        <w:t>cliquera</w:t>
      </w:r>
      <w:r w:rsidR="005010ED">
        <w:t xml:space="preserve"> </w:t>
      </w:r>
      <w:r>
        <w:t>:</w:t>
      </w:r>
    </w:p>
    <w:p w14:paraId="54A70C3C" w14:textId="106B5C04" w:rsidR="00645EDC" w:rsidRDefault="00737C83" w:rsidP="00645EDC">
      <w:r>
        <w:rPr>
          <w:noProof/>
          <w:lang w:eastAsia="fr-C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F916A6C" wp14:editId="2BAE0F84">
                <wp:simplePos x="0" y="0"/>
                <wp:positionH relativeFrom="column">
                  <wp:posOffset>1647825</wp:posOffset>
                </wp:positionH>
                <wp:positionV relativeFrom="paragraph">
                  <wp:posOffset>179070</wp:posOffset>
                </wp:positionV>
                <wp:extent cx="3860800" cy="3471545"/>
                <wp:effectExtent l="0" t="0" r="635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0800" cy="34715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97965E" w14:textId="7576E59D" w:rsidR="00A54DF3" w:rsidRDefault="004F390D" w:rsidP="00A54DF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Dans une nouvelle activité</w:t>
                            </w:r>
                            <w:r w:rsidR="001F41C1">
                              <w:t xml:space="preserve"> </w:t>
                            </w:r>
                            <w:proofErr w:type="gramStart"/>
                            <w:r w:rsidR="001F41C1">
                              <w:t xml:space="preserve">( </w:t>
                            </w:r>
                            <w:proofErr w:type="spellStart"/>
                            <w:r w:rsidR="001F41C1">
                              <w:t>Empty</w:t>
                            </w:r>
                            <w:proofErr w:type="spellEnd"/>
                            <w:proofErr w:type="gramEnd"/>
                            <w:r w:rsidR="001F41C1">
                              <w:t xml:space="preserve"> </w:t>
                            </w:r>
                            <w:proofErr w:type="spellStart"/>
                            <w:r w:rsidR="001F41C1">
                              <w:t>Views</w:t>
                            </w:r>
                            <w:proofErr w:type="spellEnd"/>
                            <w:r w:rsidR="001F41C1">
                              <w:t xml:space="preserve"> </w:t>
                            </w:r>
                            <w:proofErr w:type="gramStart"/>
                            <w:r w:rsidR="001F41C1">
                              <w:t>Activity )</w:t>
                            </w:r>
                            <w:proofErr w:type="gramEnd"/>
                            <w:r w:rsidR="001F41C1">
                              <w:t xml:space="preserve"> </w:t>
                            </w:r>
                            <w:r w:rsidR="00A54DF3">
                              <w:t xml:space="preserve">, dans le fichier .xml de positionnement, </w:t>
                            </w:r>
                            <w:r w:rsidR="00524DE4">
                              <w:t xml:space="preserve">utilisez un </w:t>
                            </w:r>
                            <w:proofErr w:type="spellStart"/>
                            <w:r w:rsidR="00524DE4" w:rsidRPr="00473975"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 w:rsidR="00524DE4">
                              <w:t xml:space="preserve"> que vous accrocherez au </w:t>
                            </w:r>
                            <w:proofErr w:type="spellStart"/>
                            <w:r w:rsidR="00524DE4" w:rsidRPr="00473975">
                              <w:rPr>
                                <w:rFonts w:ascii="Courier New" w:hAnsi="Courier New" w:cs="Courier New"/>
                              </w:rPr>
                              <w:t>ConstraintLayout</w:t>
                            </w:r>
                            <w:proofErr w:type="spellEnd"/>
                            <w:r w:rsidR="00524DE4">
                              <w:t xml:space="preserve"> d’origine et placez-y ces trois images connues</w:t>
                            </w:r>
                            <w:r w:rsidR="00A54DF3">
                              <w:t>.</w:t>
                            </w:r>
                          </w:p>
                          <w:p w14:paraId="1746B311" w14:textId="60A902BB" w:rsidR="00A54DF3" w:rsidRDefault="00A54DF3" w:rsidP="00A54DF3">
                            <w:pPr>
                              <w:pStyle w:val="Paragraphedeliste"/>
                            </w:pPr>
                          </w:p>
                          <w:p w14:paraId="4EDA9979" w14:textId="05E725E0" w:rsidR="000B4543" w:rsidRDefault="000B4543" w:rsidP="00A54DF3">
                            <w:pPr>
                              <w:pStyle w:val="Paragraphedeliste"/>
                            </w:pPr>
                          </w:p>
                          <w:p w14:paraId="0FA4C4B1" w14:textId="77777777" w:rsidR="000B4543" w:rsidRDefault="000B4543" w:rsidP="00A54DF3">
                            <w:pPr>
                              <w:pStyle w:val="Paragraphedeliste"/>
                            </w:pPr>
                          </w:p>
                          <w:p w14:paraId="0E7DB085" w14:textId="4CBC2184" w:rsidR="00A54DF3" w:rsidRDefault="00524DE4" w:rsidP="00A54DF3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Donnez un fond blanc aux </w:t>
                            </w:r>
                            <w:proofErr w:type="spellStart"/>
                            <w:r w:rsidRPr="00473975">
                              <w:rPr>
                                <w:rFonts w:ascii="Courier New" w:hAnsi="Courier New" w:cs="Courier New"/>
                              </w:rPr>
                              <w:t>ImageViews</w:t>
                            </w:r>
                            <w:proofErr w:type="spellEnd"/>
                            <w:r>
                              <w:t xml:space="preserve"> et un fond bleu au </w:t>
                            </w:r>
                            <w:proofErr w:type="spellStart"/>
                            <w:r w:rsidRPr="00473975">
                              <w:rPr>
                                <w:rFonts w:ascii="Courier New" w:hAnsi="Courier New" w:cs="Courier New"/>
                              </w:rPr>
                              <w:t>LinearLayout</w:t>
                            </w:r>
                            <w:proofErr w:type="spellEnd"/>
                            <w:r>
                              <w:t xml:space="preserve">. Donnez un </w:t>
                            </w:r>
                            <w:proofErr w:type="spellStart"/>
                            <w:r w:rsidRPr="00473975">
                              <w:rPr>
                                <w:rFonts w:ascii="Courier New" w:hAnsi="Courier New" w:cs="Courier New"/>
                              </w:rPr>
                              <w:t>padding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de manière à ce</w:t>
                            </w:r>
                            <w:proofErr w:type="gramEnd"/>
                            <w:r>
                              <w:t xml:space="preserve"> qu’on voie une bande bleue en haut des images.</w:t>
                            </w:r>
                          </w:p>
                          <w:p w14:paraId="11C7DA5E" w14:textId="4F95F9E5" w:rsidR="00524DE4" w:rsidRDefault="00524DE4" w:rsidP="00524DE4">
                            <w:pPr>
                              <w:pStyle w:val="Paragraphedeliste"/>
                            </w:pPr>
                          </w:p>
                          <w:p w14:paraId="47A0A6D9" w14:textId="792DB8CE" w:rsidR="000B4543" w:rsidRDefault="000B4543" w:rsidP="00524DE4">
                            <w:pPr>
                              <w:pStyle w:val="Paragraphedeliste"/>
                            </w:pPr>
                          </w:p>
                          <w:p w14:paraId="6A17BF34" w14:textId="77777777" w:rsidR="000B4543" w:rsidRDefault="000B4543" w:rsidP="00524DE4">
                            <w:pPr>
                              <w:pStyle w:val="Paragraphedeliste"/>
                            </w:pPr>
                          </w:p>
                          <w:p w14:paraId="71533A38" w14:textId="5AA7097A" w:rsidR="00A54DF3" w:rsidRDefault="00524DE4" w:rsidP="00524DE4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 xml:space="preserve">Dans l’onglet design, utilisez la propriété </w:t>
                            </w:r>
                            <w:proofErr w:type="spellStart"/>
                            <w:r>
                              <w:t>translationY</w:t>
                            </w:r>
                            <w:proofErr w:type="spellEnd"/>
                            <w:r>
                              <w:t xml:space="preserve"> sur le </w:t>
                            </w:r>
                            <w:proofErr w:type="spellStart"/>
                            <w:r>
                              <w:t>LinearLayout</w:t>
                            </w:r>
                            <w:proofErr w:type="spellEnd"/>
                            <w:r>
                              <w:t xml:space="preserve"> de manière à cacher tout son contenu sauf la bande bleue.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16A6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129.75pt;margin-top:14.1pt;width:304pt;height:273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" fillcolor="#f2f2f2 [3052]" stroked="f">
                <v:textbox>
                  <w:txbxContent>
                    <w:p w14:paraId="6497965E" w14:textId="7576E59D" w:rsidR="00A54DF3" w:rsidRDefault="004F390D" w:rsidP="00A54DF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</w:pPr>
                      <w:r>
                        <w:t>Dans une nouvelle activité</w:t>
                      </w:r>
                      <w:r w:rsidR="001F41C1">
                        <w:t xml:space="preserve"> </w:t>
                      </w:r>
                      <w:proofErr w:type="gramStart"/>
                      <w:r w:rsidR="001F41C1">
                        <w:t xml:space="preserve">( </w:t>
                      </w:r>
                      <w:proofErr w:type="spellStart"/>
                      <w:r w:rsidR="001F41C1">
                        <w:t>Empty</w:t>
                      </w:r>
                      <w:proofErr w:type="spellEnd"/>
                      <w:proofErr w:type="gramEnd"/>
                      <w:r w:rsidR="001F41C1">
                        <w:t xml:space="preserve"> </w:t>
                      </w:r>
                      <w:proofErr w:type="spellStart"/>
                      <w:r w:rsidR="001F41C1">
                        <w:t>Views</w:t>
                      </w:r>
                      <w:proofErr w:type="spellEnd"/>
                      <w:r w:rsidR="001F41C1">
                        <w:t xml:space="preserve"> </w:t>
                      </w:r>
                      <w:proofErr w:type="gramStart"/>
                      <w:r w:rsidR="001F41C1">
                        <w:t>Activity )</w:t>
                      </w:r>
                      <w:proofErr w:type="gramEnd"/>
                      <w:r w:rsidR="001F41C1">
                        <w:t xml:space="preserve"> </w:t>
                      </w:r>
                      <w:r w:rsidR="00A54DF3">
                        <w:t xml:space="preserve">, dans le fichier .xml de positionnement, </w:t>
                      </w:r>
                      <w:r w:rsidR="00524DE4">
                        <w:t xml:space="preserve">utilisez un </w:t>
                      </w:r>
                      <w:proofErr w:type="spellStart"/>
                      <w:r w:rsidR="00524DE4" w:rsidRPr="00473975"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 w:rsidR="00524DE4">
                        <w:t xml:space="preserve"> que vous accrocherez au </w:t>
                      </w:r>
                      <w:proofErr w:type="spellStart"/>
                      <w:r w:rsidR="00524DE4" w:rsidRPr="00473975">
                        <w:rPr>
                          <w:rFonts w:ascii="Courier New" w:hAnsi="Courier New" w:cs="Courier New"/>
                        </w:rPr>
                        <w:t>ConstraintLayout</w:t>
                      </w:r>
                      <w:proofErr w:type="spellEnd"/>
                      <w:r w:rsidR="00524DE4">
                        <w:t xml:space="preserve"> d’origine et placez-y ces trois images connues</w:t>
                      </w:r>
                      <w:r w:rsidR="00A54DF3">
                        <w:t>.</w:t>
                      </w:r>
                    </w:p>
                    <w:p w14:paraId="1746B311" w14:textId="60A902BB" w:rsidR="00A54DF3" w:rsidRDefault="00A54DF3" w:rsidP="00A54DF3">
                      <w:pPr>
                        <w:pStyle w:val="Paragraphedeliste"/>
                      </w:pPr>
                    </w:p>
                    <w:p w14:paraId="4EDA9979" w14:textId="05E725E0" w:rsidR="000B4543" w:rsidRDefault="000B4543" w:rsidP="00A54DF3">
                      <w:pPr>
                        <w:pStyle w:val="Paragraphedeliste"/>
                      </w:pPr>
                    </w:p>
                    <w:p w14:paraId="0FA4C4B1" w14:textId="77777777" w:rsidR="000B4543" w:rsidRDefault="000B4543" w:rsidP="00A54DF3">
                      <w:pPr>
                        <w:pStyle w:val="Paragraphedeliste"/>
                      </w:pPr>
                    </w:p>
                    <w:p w14:paraId="0E7DB085" w14:textId="4CBC2184" w:rsidR="00A54DF3" w:rsidRDefault="00524DE4" w:rsidP="00A54DF3">
                      <w:pPr>
                        <w:pStyle w:val="Paragraphedeliste"/>
                        <w:numPr>
                          <w:ilvl w:val="0"/>
                          <w:numId w:val="6"/>
                        </w:numPr>
                      </w:pPr>
                      <w:r>
                        <w:t xml:space="preserve">Donnez un fond blanc aux </w:t>
                      </w:r>
                      <w:proofErr w:type="spellStart"/>
                      <w:r w:rsidRPr="00473975">
                        <w:rPr>
                          <w:rFonts w:ascii="Courier New" w:hAnsi="Courier New" w:cs="Courier New"/>
                        </w:rPr>
                        <w:t>ImageViews</w:t>
                      </w:r>
                      <w:proofErr w:type="spellEnd"/>
                      <w:r>
                        <w:t xml:space="preserve"> et un fond bleu au </w:t>
                      </w:r>
                      <w:proofErr w:type="spellStart"/>
                      <w:r w:rsidRPr="00473975">
                        <w:rPr>
                          <w:rFonts w:ascii="Courier New" w:hAnsi="Courier New" w:cs="Courier New"/>
                        </w:rPr>
                        <w:t>LinearLayout</w:t>
                      </w:r>
                      <w:proofErr w:type="spellEnd"/>
                      <w:r>
                        <w:t xml:space="preserve">. Donnez un </w:t>
                      </w:r>
                      <w:proofErr w:type="spellStart"/>
                      <w:r w:rsidRPr="00473975">
                        <w:rPr>
                          <w:rFonts w:ascii="Courier New" w:hAnsi="Courier New" w:cs="Courier New"/>
                        </w:rPr>
                        <w:t>padding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de manière à ce</w:t>
                      </w:r>
                      <w:proofErr w:type="gramEnd"/>
                      <w:r>
                        <w:t xml:space="preserve"> qu’on voie une bande bleue en haut des images.</w:t>
                      </w:r>
                    </w:p>
                    <w:p w14:paraId="11C7DA5E" w14:textId="4F95F9E5" w:rsidR="00524DE4" w:rsidRDefault="00524DE4" w:rsidP="00524DE4">
                      <w:pPr>
                        <w:pStyle w:val="Paragraphedeliste"/>
                      </w:pPr>
                    </w:p>
                    <w:p w14:paraId="47A0A6D9" w14:textId="792DB8CE" w:rsidR="000B4543" w:rsidRDefault="000B4543" w:rsidP="00524DE4">
                      <w:pPr>
                        <w:pStyle w:val="Paragraphedeliste"/>
                      </w:pPr>
                    </w:p>
                    <w:p w14:paraId="6A17BF34" w14:textId="77777777" w:rsidR="000B4543" w:rsidRDefault="000B4543" w:rsidP="00524DE4">
                      <w:pPr>
                        <w:pStyle w:val="Paragraphedeliste"/>
                      </w:pPr>
                    </w:p>
                    <w:p w14:paraId="71533A38" w14:textId="5AA7097A" w:rsidR="00A54DF3" w:rsidRDefault="00524DE4" w:rsidP="00524DE4">
                      <w:pPr>
                        <w:pStyle w:val="Paragraphedeliste"/>
                        <w:numPr>
                          <w:ilvl w:val="0"/>
                          <w:numId w:val="6"/>
                        </w:numPr>
                      </w:pPr>
                      <w:r>
                        <w:t xml:space="preserve">Dans l’onglet design, utilisez la propriété </w:t>
                      </w:r>
                      <w:proofErr w:type="spellStart"/>
                      <w:r>
                        <w:t>translationY</w:t>
                      </w:r>
                      <w:proofErr w:type="spellEnd"/>
                      <w:r>
                        <w:t xml:space="preserve"> sur le </w:t>
                      </w:r>
                      <w:proofErr w:type="spellStart"/>
                      <w:r>
                        <w:t>LinearLayout</w:t>
                      </w:r>
                      <w:proofErr w:type="spellEnd"/>
                      <w:r>
                        <w:t xml:space="preserve"> de manière à cacher tout son contenu sauf la bande bleue.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6706" w:rsidRPr="00B76706">
        <w:rPr>
          <w:noProof/>
          <w:lang w:eastAsia="fr-CA"/>
        </w:rPr>
        <w:t xml:space="preserve"> </w:t>
      </w:r>
      <w:r w:rsidR="00440242">
        <w:rPr>
          <w:noProof/>
        </w:rPr>
        <w:drawing>
          <wp:inline distT="0" distB="0" distL="0" distR="0" wp14:anchorId="01B5CB84" wp14:editId="4CA94F4B">
            <wp:extent cx="1118814" cy="1743075"/>
            <wp:effectExtent l="0" t="0" r="571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4514" t="20232" r="25087" b="20525"/>
                    <a:stretch/>
                  </pic:blipFill>
                  <pic:spPr bwMode="auto">
                    <a:xfrm>
                      <a:off x="0" y="0"/>
                      <a:ext cx="1119188" cy="174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01E92" w14:textId="5C3BCDA2" w:rsidR="00915CC9" w:rsidRPr="00645EDC" w:rsidRDefault="00524DE4" w:rsidP="00645EDC">
      <w:r>
        <w:rPr>
          <w:noProof/>
        </w:rPr>
        <w:drawing>
          <wp:inline distT="0" distB="0" distL="0" distR="0" wp14:anchorId="7D4CA12E" wp14:editId="3ADC688D">
            <wp:extent cx="1300246" cy="2681287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025" r="6508"/>
                    <a:stretch/>
                  </pic:blipFill>
                  <pic:spPr bwMode="auto">
                    <a:xfrm>
                      <a:off x="0" y="0"/>
                      <a:ext cx="1304938" cy="2690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15CC9">
        <w:br w:type="textWrapping" w:clear="all"/>
      </w:r>
    </w:p>
    <w:p w14:paraId="3315CB5C" w14:textId="5B06BBCE" w:rsidR="00CA4C5A" w:rsidRDefault="000B4543" w:rsidP="00CA4C5A">
      <w:r>
        <w:t>D</w:t>
      </w:r>
      <w:r w:rsidR="00A54DF3">
        <w:t>)</w:t>
      </w:r>
      <w:r w:rsidR="00524DE4">
        <w:t xml:space="preserve"> Utilisez un </w:t>
      </w:r>
      <w:proofErr w:type="spellStart"/>
      <w:r w:rsidR="00524DE4" w:rsidRPr="00473975">
        <w:rPr>
          <w:rFonts w:ascii="Courier New" w:hAnsi="Courier New" w:cs="Courier New"/>
        </w:rPr>
        <w:t>ObjectAnimator</w:t>
      </w:r>
      <w:proofErr w:type="spellEnd"/>
      <w:r w:rsidR="00524DE4">
        <w:t xml:space="preserve"> avec une propriété adéquate </w:t>
      </w:r>
      <w:proofErr w:type="gramStart"/>
      <w:r w:rsidR="00524DE4">
        <w:t>de manière à ce</w:t>
      </w:r>
      <w:proofErr w:type="gramEnd"/>
      <w:r w:rsidR="00524DE4">
        <w:t xml:space="preserve"> que le </w:t>
      </w:r>
      <w:proofErr w:type="spellStart"/>
      <w:r w:rsidR="00524DE4" w:rsidRPr="00473975">
        <w:rPr>
          <w:rFonts w:ascii="Courier New" w:hAnsi="Courier New" w:cs="Courier New"/>
        </w:rPr>
        <w:t>LinearLayout</w:t>
      </w:r>
      <w:proofErr w:type="spellEnd"/>
      <w:r w:rsidR="00524DE4">
        <w:t xml:space="preserve"> apparaisse</w:t>
      </w:r>
      <w:r>
        <w:t xml:space="preserve"> progressivement jusqu’à s’afficher</w:t>
      </w:r>
      <w:r w:rsidR="00524DE4">
        <w:t xml:space="preserve"> au complet quand on clique sur la bande bleue :</w:t>
      </w:r>
    </w:p>
    <w:p w14:paraId="1966A949" w14:textId="5064F9B8" w:rsidR="00524DE4" w:rsidRDefault="0080480A" w:rsidP="00CA4C5A">
      <w:r>
        <w:rPr>
          <w:noProof/>
        </w:rPr>
        <w:drawing>
          <wp:inline distT="0" distB="0" distL="0" distR="0" wp14:anchorId="4CCCE833" wp14:editId="295533F9">
            <wp:extent cx="997116" cy="2005012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6508" r="6199" b="1557"/>
                    <a:stretch/>
                  </pic:blipFill>
                  <pic:spPr bwMode="auto">
                    <a:xfrm>
                      <a:off x="0" y="0"/>
                      <a:ext cx="1005381" cy="2021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56EDE" w14:textId="46123E10" w:rsidR="007943D5" w:rsidRDefault="000B4543" w:rsidP="00CA4C5A">
      <w:r>
        <w:lastRenderedPageBreak/>
        <w:t>E</w:t>
      </w:r>
      <w:r w:rsidR="007943D5">
        <w:t>)</w:t>
      </w:r>
      <w:r>
        <w:t xml:space="preserve">  Trouvez une méthode dans la classe </w:t>
      </w:r>
      <w:proofErr w:type="spellStart"/>
      <w:r w:rsidRPr="00473975">
        <w:rPr>
          <w:rFonts w:ascii="Courier New" w:hAnsi="Courier New" w:cs="Courier New"/>
        </w:rPr>
        <w:t>ObjectAnimator</w:t>
      </w:r>
      <w:proofErr w:type="spellEnd"/>
      <w:r>
        <w:t xml:space="preserve"> afin de rabaisser le menu une fois ouvert</w:t>
      </w:r>
      <w:r w:rsidR="007943D5">
        <w:tab/>
      </w:r>
    </w:p>
    <w:p w14:paraId="44E3D922" w14:textId="72B946B0" w:rsidR="000B4543" w:rsidRDefault="000B4543" w:rsidP="00CA4C5A">
      <w:r>
        <w:t>F) Codez votre gestion d’événements en utilisant une expression lambda.</w:t>
      </w:r>
      <w:r w:rsidR="00744A8B">
        <w:t xml:space="preserve"> Faites en sorte que le </w:t>
      </w:r>
      <w:proofErr w:type="spellStart"/>
      <w:r w:rsidR="00744A8B" w:rsidRPr="004F390D">
        <w:rPr>
          <w:rFonts w:ascii="Courier New" w:hAnsi="Courier New" w:cs="Courier New"/>
        </w:rPr>
        <w:t>LinearLayo</w:t>
      </w:r>
      <w:r w:rsidR="005F207F" w:rsidRPr="004F390D">
        <w:rPr>
          <w:rFonts w:ascii="Courier New" w:hAnsi="Courier New" w:cs="Courier New"/>
        </w:rPr>
        <w:t>ut</w:t>
      </w:r>
      <w:proofErr w:type="spellEnd"/>
      <w:r w:rsidR="00744A8B">
        <w:t xml:space="preserve"> apparaisse</w:t>
      </w:r>
      <w:r w:rsidR="005F207F">
        <w:t xml:space="preserve"> lorsqu’il est caché et qu’il disparaisse lorsqu’il est déjà visible. </w:t>
      </w:r>
      <w:proofErr w:type="gramStart"/>
      <w:r w:rsidR="005F207F">
        <w:t>( en</w:t>
      </w:r>
      <w:proofErr w:type="gramEnd"/>
      <w:r w:rsidR="005F207F">
        <w:t xml:space="preserve"> </w:t>
      </w:r>
      <w:proofErr w:type="gramStart"/>
      <w:r w:rsidR="005F207F">
        <w:t>alternance )</w:t>
      </w:r>
      <w:proofErr w:type="gramEnd"/>
    </w:p>
    <w:p w14:paraId="0C7A0B98" w14:textId="411B8E13" w:rsidR="000B4543" w:rsidRDefault="000B4543" w:rsidP="00CA4C5A"/>
    <w:p w14:paraId="59265028" w14:textId="77777777" w:rsidR="000B4543" w:rsidRDefault="000B4543" w:rsidP="00CA4C5A"/>
    <w:p w14:paraId="278C88FC" w14:textId="3657C839" w:rsidR="00E50D99" w:rsidRDefault="00E50D99" w:rsidP="00001748"/>
    <w:p w14:paraId="51B4D99A" w14:textId="6A507B72" w:rsidR="00447806" w:rsidRDefault="00447806" w:rsidP="00447806">
      <w:pPr>
        <w:jc w:val="center"/>
      </w:pPr>
    </w:p>
    <w:sectPr w:rsidR="00447806">
      <w:headerReference w:type="default" r:id="rId13"/>
      <w:footerReference w:type="default" r:id="rId14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41ECE" w14:textId="77777777" w:rsidR="00DF7461" w:rsidRDefault="00DF7461" w:rsidP="00126DA4">
      <w:pPr>
        <w:spacing w:after="0"/>
      </w:pPr>
      <w:r>
        <w:separator/>
      </w:r>
    </w:p>
  </w:endnote>
  <w:endnote w:type="continuationSeparator" w:id="0">
    <w:p w14:paraId="163C11C9" w14:textId="77777777" w:rsidR="00DF7461" w:rsidRDefault="00DF7461" w:rsidP="00126DA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D70B" w14:textId="03C571C3" w:rsidR="00126DA4" w:rsidRDefault="0022648F">
    <w:pPr>
      <w:pStyle w:val="Pieddepage"/>
    </w:pPr>
    <w:r>
      <w:rPr>
        <w:noProof/>
        <w:lang w:eastAsia="fr-CA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0597834F" wp14:editId="19793295">
              <wp:simplePos x="0" y="0"/>
              <wp:positionH relativeFrom="leftMargin">
                <wp:posOffset>53021</wp:posOffset>
              </wp:positionH>
              <wp:positionV relativeFrom="bottomMargin">
                <wp:align>top</wp:align>
              </wp:positionV>
              <wp:extent cx="762000" cy="895350"/>
              <wp:effectExtent l="0" t="0" r="0" b="0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895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sz w:val="48"/>
                              <w:szCs w:val="48"/>
                            </w:rPr>
                            <w:id w:val="14478487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0764014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209511F7" w14:textId="7053523B" w:rsidR="0022648F" w:rsidRDefault="0022648F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begin"/>
                                  </w:r>
                                  <w:r>
                                    <w:instrText>PAGE   \* MERGEFORMAT</w:instrText>
                                  </w:r>
                                  <w:r>
                                    <w:rPr>
                                      <w:rFonts w:asciiTheme="minorHAnsi" w:eastAsiaTheme="minorEastAsia" w:hAnsiTheme="minorHAnsi" w:cs="Times New Roman"/>
                                      <w:sz w:val="22"/>
                                    </w:rPr>
                                    <w:fldChar w:fldCharType="separate"/>
                                  </w:r>
                                  <w:r w:rsidR="00A11AE5" w:rsidRPr="00A11AE5"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sz w:val="48"/>
                                      <w:szCs w:val="48"/>
                                      <w:lang w:val="fr-FR"/>
                                    </w:rPr>
                                    <w:t>7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97834F" id="Rectangle 10" o:spid="_x0000_s1028" style="position:absolute;left:0;text-align:left;margin-left:4.15pt;margin-top:0;width:60pt;height:70.5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xO07wEAAMY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" o:allowincell="f" stroked="f">
              <v:textbox>
                <w:txbxContent>
                  <w:sdt>
                    <w:sdtPr>
                      <w:rPr>
                        <w:rFonts w:asciiTheme="majorHAnsi" w:eastAsiaTheme="majorEastAsia" w:hAnsiTheme="majorHAnsi" w:cstheme="majorBidi"/>
                        <w:sz w:val="48"/>
                        <w:szCs w:val="48"/>
                      </w:rPr>
                      <w:id w:val="14478487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0764014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p w14:paraId="209511F7" w14:textId="7053523B" w:rsidR="0022648F" w:rsidRDefault="0022648F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rPr>
                                <w:rFonts w:asciiTheme="minorHAnsi" w:eastAsiaTheme="minorEastAsia" w:hAnsiTheme="minorHAnsi" w:cs="Times New Roman"/>
                                <w:sz w:val="22"/>
                              </w:rPr>
                              <w:fldChar w:fldCharType="separate"/>
                            </w:r>
                            <w:r w:rsidR="00A11AE5" w:rsidRPr="00A11AE5">
                              <w:rPr>
                                <w:rFonts w:asciiTheme="majorHAnsi" w:eastAsiaTheme="majorEastAsia" w:hAnsiTheme="majorHAnsi" w:cstheme="majorBidi"/>
                                <w:noProof/>
                                <w:sz w:val="48"/>
                                <w:szCs w:val="48"/>
                                <w:lang w:val="fr-FR"/>
                              </w:rPr>
                              <w:t>7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txbxContent>
              </v:textbox>
              <w10:wrap anchorx="margin" anchory="margin"/>
            </v:rect>
          </w:pict>
        </mc:Fallback>
      </mc:AlternateContent>
    </w:r>
    <w:r w:rsidR="005C1D5A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22F9142B" wp14:editId="4887823C">
              <wp:simplePos x="0" y="0"/>
              <wp:positionH relativeFrom="margin">
                <wp:align>right</wp:align>
              </wp:positionH>
              <wp:positionV relativeFrom="page">
                <wp:posOffset>9438005</wp:posOffset>
              </wp:positionV>
              <wp:extent cx="5950039" cy="270457"/>
              <wp:effectExtent l="0" t="0" r="0" b="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90A7D2E" w14:textId="77777777" w:rsidR="005C1D5A" w:rsidRPr="00126DA4" w:rsidRDefault="005C1D5A" w:rsidP="005C1D5A">
                          <w:pPr>
                            <w:pStyle w:val="En-tte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© Éric labonté, cégep du vieux montréal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2F9142B" id="Rectangle 2" o:spid="_x0000_s1029" style="position:absolute;left:0;text-align:left;margin-left:417.3pt;margin-top:743.1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" o:allowoverlap="f" fillcolor="#4472c4" stroked="f" strokeweight="1pt">
              <v:textbox style="mso-fit-shape-to-text:t">
                <w:txbxContent>
                  <w:p w14:paraId="690A7D2E" w14:textId="77777777" w:rsidR="005C1D5A" w:rsidRPr="00126DA4" w:rsidRDefault="005C1D5A" w:rsidP="005C1D5A">
                    <w:pPr>
                      <w:pStyle w:val="En-tte"/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© Éric labonté, cégep du vieux montréal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CCE81" w14:textId="77777777" w:rsidR="00DF7461" w:rsidRDefault="00DF7461" w:rsidP="00126DA4">
      <w:pPr>
        <w:spacing w:after="0"/>
      </w:pPr>
      <w:r>
        <w:separator/>
      </w:r>
    </w:p>
  </w:footnote>
  <w:footnote w:type="continuationSeparator" w:id="0">
    <w:p w14:paraId="53CAA06D" w14:textId="77777777" w:rsidR="00DF7461" w:rsidRDefault="00DF7461" w:rsidP="00126DA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27C60" w14:textId="7E259B58" w:rsidR="00126DA4" w:rsidRDefault="00000000">
    <w:pPr>
      <w:pStyle w:val="En-tte"/>
    </w:pPr>
    <w:sdt>
      <w:sdtPr>
        <w:id w:val="-916785454"/>
        <w:docPartObj>
          <w:docPartGallery w:val="Page Numbers (Margins)"/>
          <w:docPartUnique/>
        </w:docPartObj>
      </w:sdtPr>
      <w:sdtContent/>
    </w:sdt>
    <w:r w:rsidR="00126DA4"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8D62A0" wp14:editId="280D581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19C1A5E" w14:textId="77777777" w:rsidR="00126DA4" w:rsidRPr="00126DA4" w:rsidRDefault="00126DA4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126DA4">
                                <w:rPr>
                                  <w:caps/>
                                  <w:color w:val="FFFFFF" w:themeColor="background1"/>
                                </w:rPr>
                                <w:t>cours C54 – développement d’applications mobiles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8D62A0" id="Rectangle 197" o:spid="_x0000_s1027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19C1A5E" w14:textId="77777777" w:rsidR="00126DA4" w:rsidRPr="00126DA4" w:rsidRDefault="00126DA4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126DA4">
                          <w:rPr>
                            <w:caps/>
                            <w:color w:val="FFFFFF" w:themeColor="background1"/>
                          </w:rPr>
                          <w:t>cours C54 – développement d’applications mobiles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77D6"/>
    <w:multiLevelType w:val="hybridMultilevel"/>
    <w:tmpl w:val="21ECAF5E"/>
    <w:lvl w:ilvl="0" w:tplc="956A9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94790"/>
    <w:multiLevelType w:val="hybridMultilevel"/>
    <w:tmpl w:val="2362DD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C2A74"/>
    <w:multiLevelType w:val="hybridMultilevel"/>
    <w:tmpl w:val="AFD878C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C60389"/>
    <w:multiLevelType w:val="hybridMultilevel"/>
    <w:tmpl w:val="6EF2A44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04923"/>
    <w:multiLevelType w:val="hybridMultilevel"/>
    <w:tmpl w:val="EAAC468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53D445E"/>
    <w:multiLevelType w:val="hybridMultilevel"/>
    <w:tmpl w:val="2272B7DA"/>
    <w:lvl w:ilvl="0" w:tplc="FD880C52">
      <w:start w:val="1"/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9C52AA"/>
    <w:multiLevelType w:val="hybridMultilevel"/>
    <w:tmpl w:val="2F74C75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D72671"/>
    <w:multiLevelType w:val="hybridMultilevel"/>
    <w:tmpl w:val="F3B03AE0"/>
    <w:lvl w:ilvl="0" w:tplc="FD880C52">
      <w:start w:val="1"/>
      <w:numFmt w:val="bullet"/>
      <w:lvlText w:val="-"/>
      <w:lvlJc w:val="left"/>
      <w:pPr>
        <w:ind w:left="72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000270"/>
    <w:multiLevelType w:val="hybridMultilevel"/>
    <w:tmpl w:val="8610A27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0B3B86"/>
    <w:multiLevelType w:val="hybridMultilevel"/>
    <w:tmpl w:val="93CEDC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B0B8A"/>
    <w:multiLevelType w:val="hybridMultilevel"/>
    <w:tmpl w:val="D450932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3C1964"/>
    <w:multiLevelType w:val="hybridMultilevel"/>
    <w:tmpl w:val="A4FA7CDE"/>
    <w:lvl w:ilvl="0" w:tplc="FD880C52">
      <w:start w:val="1"/>
      <w:numFmt w:val="bullet"/>
      <w:lvlText w:val="-"/>
      <w:lvlJc w:val="left"/>
      <w:pPr>
        <w:ind w:left="1080" w:hanging="360"/>
      </w:pPr>
      <w:rPr>
        <w:rFonts w:ascii="Lato" w:eastAsiaTheme="minorHAnsi" w:hAnsi="Lato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F664E52"/>
    <w:multiLevelType w:val="hybridMultilevel"/>
    <w:tmpl w:val="76866A9A"/>
    <w:lvl w:ilvl="0" w:tplc="AF1EBC2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659330">
    <w:abstractNumId w:val="2"/>
  </w:num>
  <w:num w:numId="2" w16cid:durableId="286669961">
    <w:abstractNumId w:val="8"/>
  </w:num>
  <w:num w:numId="3" w16cid:durableId="597980788">
    <w:abstractNumId w:val="5"/>
  </w:num>
  <w:num w:numId="4" w16cid:durableId="495001656">
    <w:abstractNumId w:val="7"/>
  </w:num>
  <w:num w:numId="5" w16cid:durableId="1614629618">
    <w:abstractNumId w:val="11"/>
  </w:num>
  <w:num w:numId="6" w16cid:durableId="671372849">
    <w:abstractNumId w:val="0"/>
  </w:num>
  <w:num w:numId="7" w16cid:durableId="1772431313">
    <w:abstractNumId w:val="1"/>
  </w:num>
  <w:num w:numId="8" w16cid:durableId="1569226107">
    <w:abstractNumId w:val="4"/>
  </w:num>
  <w:num w:numId="9" w16cid:durableId="681778647">
    <w:abstractNumId w:val="12"/>
  </w:num>
  <w:num w:numId="10" w16cid:durableId="1918779961">
    <w:abstractNumId w:val="9"/>
  </w:num>
  <w:num w:numId="11" w16cid:durableId="1301496449">
    <w:abstractNumId w:val="3"/>
  </w:num>
  <w:num w:numId="12" w16cid:durableId="1158810975">
    <w:abstractNumId w:val="6"/>
  </w:num>
  <w:num w:numId="13" w16cid:durableId="1835920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C5A"/>
    <w:rsid w:val="00001748"/>
    <w:rsid w:val="00004149"/>
    <w:rsid w:val="00021670"/>
    <w:rsid w:val="000334A9"/>
    <w:rsid w:val="0003541D"/>
    <w:rsid w:val="0006652F"/>
    <w:rsid w:val="000B0556"/>
    <w:rsid w:val="000B4543"/>
    <w:rsid w:val="000C3162"/>
    <w:rsid w:val="000C4A02"/>
    <w:rsid w:val="00126DA4"/>
    <w:rsid w:val="00130BA7"/>
    <w:rsid w:val="00163F00"/>
    <w:rsid w:val="00164AA3"/>
    <w:rsid w:val="00187944"/>
    <w:rsid w:val="001C4493"/>
    <w:rsid w:val="001E339F"/>
    <w:rsid w:val="001F41C1"/>
    <w:rsid w:val="00200E0F"/>
    <w:rsid w:val="00215692"/>
    <w:rsid w:val="0022648F"/>
    <w:rsid w:val="0027564A"/>
    <w:rsid w:val="002D162E"/>
    <w:rsid w:val="002E656A"/>
    <w:rsid w:val="0031261C"/>
    <w:rsid w:val="00315001"/>
    <w:rsid w:val="00330408"/>
    <w:rsid w:val="00332AEE"/>
    <w:rsid w:val="003425DF"/>
    <w:rsid w:val="003728C7"/>
    <w:rsid w:val="00375C2D"/>
    <w:rsid w:val="00420B74"/>
    <w:rsid w:val="004243F0"/>
    <w:rsid w:val="00424975"/>
    <w:rsid w:val="00440242"/>
    <w:rsid w:val="00447806"/>
    <w:rsid w:val="00466CF2"/>
    <w:rsid w:val="00473975"/>
    <w:rsid w:val="004D39A7"/>
    <w:rsid w:val="004F390D"/>
    <w:rsid w:val="005010ED"/>
    <w:rsid w:val="00514987"/>
    <w:rsid w:val="00524DE4"/>
    <w:rsid w:val="00530972"/>
    <w:rsid w:val="00530F03"/>
    <w:rsid w:val="005926B7"/>
    <w:rsid w:val="005C1D5A"/>
    <w:rsid w:val="005F207F"/>
    <w:rsid w:val="005F5B39"/>
    <w:rsid w:val="00634A1C"/>
    <w:rsid w:val="00645EDC"/>
    <w:rsid w:val="00647118"/>
    <w:rsid w:val="00652441"/>
    <w:rsid w:val="00656450"/>
    <w:rsid w:val="006872D7"/>
    <w:rsid w:val="00697182"/>
    <w:rsid w:val="006D4E57"/>
    <w:rsid w:val="00735150"/>
    <w:rsid w:val="007373FD"/>
    <w:rsid w:val="00737C83"/>
    <w:rsid w:val="00740803"/>
    <w:rsid w:val="00744A8B"/>
    <w:rsid w:val="007713A3"/>
    <w:rsid w:val="007943D5"/>
    <w:rsid w:val="007A3F71"/>
    <w:rsid w:val="007A7EB6"/>
    <w:rsid w:val="007C3365"/>
    <w:rsid w:val="007D64F9"/>
    <w:rsid w:val="0080480A"/>
    <w:rsid w:val="008255DE"/>
    <w:rsid w:val="008605C7"/>
    <w:rsid w:val="008640FE"/>
    <w:rsid w:val="008803F8"/>
    <w:rsid w:val="008918F2"/>
    <w:rsid w:val="008B0CE3"/>
    <w:rsid w:val="00907857"/>
    <w:rsid w:val="00910E32"/>
    <w:rsid w:val="00915CC9"/>
    <w:rsid w:val="009256C7"/>
    <w:rsid w:val="00944C4B"/>
    <w:rsid w:val="0095753D"/>
    <w:rsid w:val="00992BF3"/>
    <w:rsid w:val="00A11AE5"/>
    <w:rsid w:val="00A54DF3"/>
    <w:rsid w:val="00A6523F"/>
    <w:rsid w:val="00A9380C"/>
    <w:rsid w:val="00AA0409"/>
    <w:rsid w:val="00AA0691"/>
    <w:rsid w:val="00AB6157"/>
    <w:rsid w:val="00B26CA0"/>
    <w:rsid w:val="00B43BED"/>
    <w:rsid w:val="00B76706"/>
    <w:rsid w:val="00BA60B9"/>
    <w:rsid w:val="00C13F6C"/>
    <w:rsid w:val="00C20DD9"/>
    <w:rsid w:val="00C3036D"/>
    <w:rsid w:val="00CA4C5A"/>
    <w:rsid w:val="00CB31AC"/>
    <w:rsid w:val="00CB4FBC"/>
    <w:rsid w:val="00CE5E70"/>
    <w:rsid w:val="00CF7DBC"/>
    <w:rsid w:val="00D26CD1"/>
    <w:rsid w:val="00D958D1"/>
    <w:rsid w:val="00DA51BD"/>
    <w:rsid w:val="00DE61AD"/>
    <w:rsid w:val="00DF6C76"/>
    <w:rsid w:val="00DF7461"/>
    <w:rsid w:val="00E122E0"/>
    <w:rsid w:val="00E35E94"/>
    <w:rsid w:val="00E50D99"/>
    <w:rsid w:val="00E66B5D"/>
    <w:rsid w:val="00E72CFC"/>
    <w:rsid w:val="00E73872"/>
    <w:rsid w:val="00E9096E"/>
    <w:rsid w:val="00EB25D2"/>
    <w:rsid w:val="00EC40D3"/>
    <w:rsid w:val="00ED1AC8"/>
    <w:rsid w:val="00EF0059"/>
    <w:rsid w:val="00EF0F3C"/>
    <w:rsid w:val="00EF2BE2"/>
    <w:rsid w:val="00F07632"/>
    <w:rsid w:val="00F40227"/>
    <w:rsid w:val="00F43CFB"/>
    <w:rsid w:val="00F465A7"/>
    <w:rsid w:val="00F964BA"/>
    <w:rsid w:val="00FB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D281B5"/>
  <w15:chartTrackingRefBased/>
  <w15:docId w15:val="{07DE3757-E6C7-46CE-96A6-7B835514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3F"/>
    <w:pPr>
      <w:spacing w:after="200" w:line="240" w:lineRule="auto"/>
      <w:jc w:val="both"/>
    </w:pPr>
    <w:rPr>
      <w:rFonts w:ascii="Lato" w:hAnsi="Lato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C1D5A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C1D5A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126DA4"/>
  </w:style>
  <w:style w:type="paragraph" w:styleId="Pieddepage">
    <w:name w:val="footer"/>
    <w:basedOn w:val="Normal"/>
    <w:link w:val="PieddepageCar"/>
    <w:uiPriority w:val="99"/>
    <w:unhideWhenUsed/>
    <w:rsid w:val="00126DA4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126DA4"/>
  </w:style>
  <w:style w:type="character" w:customStyle="1" w:styleId="Titre1Car">
    <w:name w:val="Titre 1 Car"/>
    <w:basedOn w:val="Policepardfaut"/>
    <w:link w:val="Titre1"/>
    <w:uiPriority w:val="9"/>
    <w:rsid w:val="005C1D5A"/>
    <w:rPr>
      <w:rFonts w:ascii="Lato" w:eastAsiaTheme="majorEastAsia" w:hAnsi="Lato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C1D5A"/>
    <w:rPr>
      <w:rFonts w:ascii="Lato" w:eastAsiaTheme="majorEastAsia" w:hAnsi="Lato" w:cstheme="majorBidi"/>
      <w:color w:val="2F5496" w:themeColor="accent1" w:themeShade="BF"/>
      <w:sz w:val="26"/>
      <w:szCs w:val="26"/>
    </w:rPr>
  </w:style>
  <w:style w:type="character" w:styleId="Accentuationlgre">
    <w:name w:val="Subtle Emphasis"/>
    <w:basedOn w:val="Policepardfaut"/>
    <w:uiPriority w:val="19"/>
    <w:qFormat/>
    <w:rsid w:val="00CA4C5A"/>
    <w:rPr>
      <w:rFonts w:ascii="Lato" w:hAnsi="Lato"/>
      <w:i w:val="0"/>
      <w:iCs/>
      <w:color w:val="404040" w:themeColor="text1" w:themeTint="B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4987"/>
    <w:pPr>
      <w:numPr>
        <w:ilvl w:val="1"/>
      </w:numPr>
      <w:spacing w:after="160"/>
    </w:pPr>
    <w:rPr>
      <w:rFonts w:eastAsiaTheme="minorEastAsia"/>
      <w:b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14987"/>
    <w:rPr>
      <w:rFonts w:ascii="Lato" w:eastAsiaTheme="minorEastAsia" w:hAnsi="Lato"/>
      <w:b/>
      <w:spacing w:val="15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63F00"/>
    <w:pPr>
      <w:spacing w:after="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3F00"/>
    <w:rPr>
      <w:rFonts w:ascii="Lato" w:eastAsiaTheme="majorEastAsia" w:hAnsi="Lato" w:cstheme="majorBidi"/>
      <w:spacing w:val="-10"/>
      <w:kern w:val="28"/>
      <w:sz w:val="40"/>
      <w:szCs w:val="56"/>
    </w:rPr>
  </w:style>
  <w:style w:type="paragraph" w:styleId="Paragraphedeliste">
    <w:name w:val="List Paragraph"/>
    <w:basedOn w:val="Normal"/>
    <w:uiPriority w:val="34"/>
    <w:qFormat/>
    <w:rsid w:val="00EF0F3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7564A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530F0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30F0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1879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4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ndroid.com/develop/ui/views/animations/prop-animation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thoughtbot.com/blog/android-interpolators-a-visual-guide" TargetMode="Externa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abo\OneDrive\Documents\Mod&#232;les%20Office%20personnalis&#233;s\MonModel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C43FD7-3971-45F2-9718-B4CC43492D53}"/>
      </w:docPartPr>
      <w:docPartBody>
        <w:p w:rsidR="00CE3C8E" w:rsidRDefault="00AA085E">
          <w:r w:rsidRPr="00173553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85E"/>
    <w:rsid w:val="00332AEE"/>
    <w:rsid w:val="00351E70"/>
    <w:rsid w:val="006B4680"/>
    <w:rsid w:val="0083199E"/>
    <w:rsid w:val="00AA085E"/>
    <w:rsid w:val="00C7111E"/>
    <w:rsid w:val="00CB31AC"/>
    <w:rsid w:val="00CE3C8E"/>
    <w:rsid w:val="00D26CD1"/>
    <w:rsid w:val="00D46E58"/>
    <w:rsid w:val="00FF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A085E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D8D9F-D78E-4A24-BBC4-22F35A404D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MonModele</Template>
  <TotalTime>4413</TotalTime>
  <Pages>4</Pages>
  <Words>443</Words>
  <Characters>2425</Characters>
  <Application>Microsoft Office Word</Application>
  <DocSecurity>0</DocSecurity>
  <Lines>110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développement d’applications mobiles</vt:lpstr>
    </vt:vector>
  </TitlesOfParts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développement d’applications mobiles</dc:title>
  <dc:subject/>
  <dc:creator>Labonté Éric</dc:creator>
  <cp:keywords/>
  <dc:description/>
  <cp:lastModifiedBy>Chartrand Alexiane</cp:lastModifiedBy>
  <cp:revision>51</cp:revision>
  <dcterms:created xsi:type="dcterms:W3CDTF">2020-11-21T15:33:00Z</dcterms:created>
  <dcterms:modified xsi:type="dcterms:W3CDTF">2025-11-10T19:54:00Z</dcterms:modified>
</cp:coreProperties>
</file>